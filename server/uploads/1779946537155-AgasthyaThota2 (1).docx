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E4CDF" w14:textId="77777777" w:rsidR="00C55D85" w:rsidRDefault="00C55D85" w:rsidP="00DD5F82">
      <w:pPr>
        <w:pStyle w:val="GraphicAnchor"/>
      </w:pP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1980"/>
        <w:gridCol w:w="527"/>
        <w:gridCol w:w="5689"/>
        <w:gridCol w:w="2514"/>
        <w:gridCol w:w="75"/>
        <w:gridCol w:w="15"/>
      </w:tblGrid>
      <w:tr w:rsidR="00D266D4" w14:paraId="7E02E3B9" w14:textId="77777777" w:rsidTr="00B77892">
        <w:trPr>
          <w:trHeight w:hRule="exact" w:val="1181"/>
          <w:tblHeader/>
        </w:trPr>
        <w:tc>
          <w:tcPr>
            <w:tcW w:w="10800" w:type="dxa"/>
            <w:gridSpan w:val="6"/>
            <w:tcBorders>
              <w:bottom w:val="single" w:sz="12" w:space="0" w:color="000000" w:themeColor="text1"/>
            </w:tcBorders>
            <w:tcMar>
              <w:bottom w:w="216" w:type="dxa"/>
              <w:right w:w="0" w:type="dxa"/>
            </w:tcMar>
          </w:tcPr>
          <w:p w14:paraId="30B7C5A7" w14:textId="05C41BD3" w:rsidR="00D266D4" w:rsidRPr="008C58C0" w:rsidRDefault="003A5660" w:rsidP="00003BB9">
            <w:pPr>
              <w:pStyle w:val="Title"/>
              <w:ind w:left="-108"/>
            </w:pPr>
            <w:r>
              <w:t>Agasthya Thota</w:t>
            </w:r>
          </w:p>
          <w:p w14:paraId="15266BD1" w14:textId="2103CE82" w:rsidR="000434BA" w:rsidRPr="00003BB9" w:rsidRDefault="002833EC" w:rsidP="00003BB9">
            <w:pPr>
              <w:pStyle w:val="Subtitle"/>
              <w:ind w:left="-108"/>
            </w:pPr>
            <w:r>
              <w:t>thotaagasthya06@gmail.com</w:t>
            </w:r>
          </w:p>
        </w:tc>
      </w:tr>
      <w:tr w:rsidR="008C58C0" w14:paraId="45950F5B" w14:textId="77777777" w:rsidTr="00B77892">
        <w:trPr>
          <w:trHeight w:val="50"/>
        </w:trPr>
        <w:tc>
          <w:tcPr>
            <w:tcW w:w="2507" w:type="dxa"/>
            <w:gridSpan w:val="2"/>
            <w:tcBorders>
              <w:top w:val="single" w:sz="12" w:space="0" w:color="000000" w:themeColor="text1"/>
            </w:tcBorders>
          </w:tcPr>
          <w:p w14:paraId="4FE73641" w14:textId="77777777" w:rsidR="008C58C0" w:rsidRDefault="008C58C0" w:rsidP="008C58C0">
            <w:pPr>
              <w:pStyle w:val="TableSmallRows"/>
            </w:pPr>
          </w:p>
        </w:tc>
        <w:tc>
          <w:tcPr>
            <w:tcW w:w="5689" w:type="dxa"/>
            <w:tcBorders>
              <w:top w:val="single" w:sz="12" w:space="0" w:color="000000" w:themeColor="text1"/>
            </w:tcBorders>
          </w:tcPr>
          <w:p w14:paraId="741933CD" w14:textId="77777777" w:rsidR="008C58C0" w:rsidRDefault="008C58C0" w:rsidP="008C58C0">
            <w:pPr>
              <w:pStyle w:val="TableSmallRows"/>
            </w:pPr>
          </w:p>
        </w:tc>
        <w:tc>
          <w:tcPr>
            <w:tcW w:w="2604" w:type="dxa"/>
            <w:gridSpan w:val="3"/>
            <w:tcBorders>
              <w:top w:val="single" w:sz="12" w:space="0" w:color="000000" w:themeColor="text1"/>
            </w:tcBorders>
          </w:tcPr>
          <w:p w14:paraId="05E537A9" w14:textId="77777777" w:rsidR="008C58C0" w:rsidRPr="00CA1480" w:rsidRDefault="008C58C0" w:rsidP="008C58C0">
            <w:pPr>
              <w:pStyle w:val="TableSmallRows"/>
            </w:pPr>
          </w:p>
        </w:tc>
      </w:tr>
      <w:tr w:rsidR="00E8212E" w14:paraId="1F33142E" w14:textId="77777777" w:rsidTr="00B77892">
        <w:trPr>
          <w:trHeight w:val="648"/>
        </w:trPr>
        <w:tc>
          <w:tcPr>
            <w:tcW w:w="2507" w:type="dxa"/>
            <w:gridSpan w:val="2"/>
            <w:tcBorders>
              <w:right w:val="single" w:sz="12" w:space="0" w:color="000000" w:themeColor="text1"/>
            </w:tcBorders>
            <w:vAlign w:val="center"/>
          </w:tcPr>
          <w:p w14:paraId="027B0269" w14:textId="50B8AB76" w:rsidR="00E8212E" w:rsidRDefault="003A5660" w:rsidP="004A2A78">
            <w:pPr>
              <w:jc w:val="center"/>
            </w:pPr>
            <w:r>
              <w:t>+91 8179527513</w:t>
            </w:r>
          </w:p>
        </w:tc>
        <w:tc>
          <w:tcPr>
            <w:tcW w:w="568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F56A519" w14:textId="77777777" w:rsidR="00E8212E" w:rsidRDefault="00442977" w:rsidP="004A2A78">
            <w:pPr>
              <w:jc w:val="center"/>
            </w:pPr>
            <w:r w:rsidRPr="00442977">
              <w:t>linkedin.com/in/</w:t>
            </w:r>
            <w:proofErr w:type="spellStart"/>
            <w:r w:rsidRPr="00442977">
              <w:t>agasthya-thota</w:t>
            </w:r>
            <w:proofErr w:type="spellEnd"/>
          </w:p>
          <w:p w14:paraId="44181C48" w14:textId="639A5153" w:rsidR="000D6B43" w:rsidRDefault="000D6B43" w:rsidP="004A2A78">
            <w:pPr>
              <w:jc w:val="center"/>
            </w:pPr>
            <w:r>
              <w:t>github.com/Agasthya-Hanu</w:t>
            </w:r>
          </w:p>
        </w:tc>
        <w:tc>
          <w:tcPr>
            <w:tcW w:w="2604" w:type="dxa"/>
            <w:gridSpan w:val="3"/>
            <w:tcBorders>
              <w:left w:val="single" w:sz="12" w:space="0" w:color="000000" w:themeColor="text1"/>
            </w:tcBorders>
            <w:vAlign w:val="center"/>
          </w:tcPr>
          <w:p w14:paraId="6C01E174" w14:textId="5983BE3E" w:rsidR="00E8212E" w:rsidRDefault="003A5660" w:rsidP="004A2A78">
            <w:pPr>
              <w:jc w:val="center"/>
            </w:pPr>
            <w:proofErr w:type="spellStart"/>
            <w:r>
              <w:t>Peddapalli</w:t>
            </w:r>
            <w:proofErr w:type="spellEnd"/>
          </w:p>
        </w:tc>
      </w:tr>
      <w:tr w:rsidR="008C58C0" w14:paraId="2CA8940B" w14:textId="77777777" w:rsidTr="00B77892">
        <w:trPr>
          <w:trHeight w:val="50"/>
        </w:trPr>
        <w:tc>
          <w:tcPr>
            <w:tcW w:w="2507" w:type="dxa"/>
            <w:gridSpan w:val="2"/>
            <w:tcBorders>
              <w:bottom w:val="single" w:sz="12" w:space="0" w:color="000000" w:themeColor="text1"/>
            </w:tcBorders>
          </w:tcPr>
          <w:p w14:paraId="0599F810" w14:textId="77777777" w:rsidR="008C58C0" w:rsidRDefault="008C58C0" w:rsidP="008C58C0">
            <w:pPr>
              <w:pStyle w:val="TableSmallRows"/>
            </w:pPr>
          </w:p>
        </w:tc>
        <w:tc>
          <w:tcPr>
            <w:tcW w:w="5689" w:type="dxa"/>
            <w:tcBorders>
              <w:bottom w:val="single" w:sz="12" w:space="0" w:color="000000" w:themeColor="text1"/>
            </w:tcBorders>
          </w:tcPr>
          <w:p w14:paraId="7ECE3EFF" w14:textId="77777777" w:rsidR="008C58C0" w:rsidRDefault="008C58C0" w:rsidP="008C58C0">
            <w:pPr>
              <w:pStyle w:val="TableSmallRows"/>
            </w:pPr>
          </w:p>
        </w:tc>
        <w:tc>
          <w:tcPr>
            <w:tcW w:w="2604" w:type="dxa"/>
            <w:gridSpan w:val="3"/>
            <w:tcBorders>
              <w:bottom w:val="single" w:sz="12" w:space="0" w:color="000000" w:themeColor="text1"/>
            </w:tcBorders>
          </w:tcPr>
          <w:p w14:paraId="4953BDE3" w14:textId="77777777" w:rsidR="008C58C0" w:rsidRPr="00CA1480" w:rsidRDefault="008C58C0" w:rsidP="008C58C0">
            <w:pPr>
              <w:pStyle w:val="TableSmallRows"/>
            </w:pPr>
          </w:p>
        </w:tc>
      </w:tr>
      <w:tr w:rsidR="0075458C" w14:paraId="3D241298" w14:textId="77777777" w:rsidTr="00C57847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5" w:type="dxa"/>
          <w:trHeight w:val="837"/>
        </w:trPr>
        <w:tc>
          <w:tcPr>
            <w:tcW w:w="1980" w:type="dxa"/>
            <w:tcBorders>
              <w:bottom w:val="single" w:sz="12" w:space="0" w:color="auto"/>
            </w:tcBorders>
          </w:tcPr>
          <w:p w14:paraId="5A443705" w14:textId="77777777" w:rsidR="0075458C" w:rsidRDefault="00ED159F" w:rsidP="0019071C">
            <w:pPr>
              <w:pStyle w:val="Heading1"/>
            </w:pPr>
            <w:sdt>
              <w:sdtPr>
                <w:id w:val="306284188"/>
                <w:placeholder>
                  <w:docPart w:val="EBBD5BBCAACE4E94B1A60853908C2909"/>
                </w:placeholder>
                <w:temporary/>
                <w:showingPlcHdr/>
                <w15:appearance w15:val="hidden"/>
              </w:sdtPr>
              <w:sdtEndPr/>
              <w:sdtContent>
                <w:r w:rsidR="001705BA">
                  <w:t>Objective</w:t>
                </w:r>
              </w:sdtContent>
            </w:sdt>
          </w:p>
        </w:tc>
        <w:tc>
          <w:tcPr>
            <w:tcW w:w="8805" w:type="dxa"/>
            <w:gridSpan w:val="4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05FFB088" w14:textId="3CEF038B" w:rsidR="0075458C" w:rsidRPr="003A5660" w:rsidRDefault="00836319" w:rsidP="003A5660">
            <w:p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>
              <w:t>Motivated Computer Science student with strong fundamentals in programming and problem-solving, seeking a full-stack or software development internship to apply technical skills and build scalable applications.</w:t>
            </w:r>
          </w:p>
        </w:tc>
      </w:tr>
      <w:tr w:rsidR="0075458C" w14:paraId="058E7E96" w14:textId="77777777" w:rsidTr="00C57847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5" w:type="dxa"/>
          <w:trHeight w:val="1282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</w:tcPr>
          <w:p w14:paraId="2BEA2C1C" w14:textId="77777777" w:rsidR="0075458C" w:rsidRDefault="00ED159F" w:rsidP="0019071C">
            <w:pPr>
              <w:pStyle w:val="Heading1"/>
            </w:pPr>
            <w:sdt>
              <w:sdtPr>
                <w:id w:val="-1975742575"/>
                <w:placeholder>
                  <w:docPart w:val="E4D0083FD33341FD99146233AD62063B"/>
                </w:placeholder>
                <w:temporary/>
                <w:showingPlcHdr/>
                <w15:appearance w15:val="hidden"/>
              </w:sdtPr>
              <w:sdtEndPr/>
              <w:sdtContent>
                <w:r w:rsidR="001705BA">
                  <w:rPr>
                    <w:noProof/>
                  </w:rPr>
                  <w:t>Education</w:t>
                </w:r>
              </w:sdtContent>
            </w:sdt>
          </w:p>
        </w:tc>
        <w:tc>
          <w:tcPr>
            <w:tcW w:w="8805" w:type="dxa"/>
            <w:gridSpan w:val="4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1FE80402" w14:textId="2D667F6A" w:rsidR="003A5660" w:rsidRPr="00003BB9" w:rsidRDefault="003A5660" w:rsidP="00320A96">
            <w:pPr>
              <w:pStyle w:val="Heading3"/>
              <w:ind w:left="0"/>
              <w:rPr>
                <w:rStyle w:val="Heading3Char"/>
              </w:rPr>
            </w:pPr>
            <w:r>
              <w:t>B.</w:t>
            </w:r>
            <w:r w:rsidR="00DA5372">
              <w:t>E</w:t>
            </w:r>
            <w:r>
              <w:t xml:space="preserve"> – Computer Science and Engineering</w:t>
            </w:r>
          </w:p>
          <w:p w14:paraId="22EE8EBB" w14:textId="77777777" w:rsidR="003A5660" w:rsidRPr="0099359E" w:rsidRDefault="003A5660" w:rsidP="003A5660">
            <w:r>
              <w:t xml:space="preserve">Gokaraju </w:t>
            </w:r>
            <w:proofErr w:type="spellStart"/>
            <w:r>
              <w:t>Lailavathi</w:t>
            </w:r>
            <w:proofErr w:type="spellEnd"/>
            <w:r>
              <w:t xml:space="preserve"> Engineering College</w:t>
            </w:r>
          </w:p>
          <w:p w14:paraId="03029B00" w14:textId="587D385D" w:rsidR="003A5660" w:rsidRDefault="003A5660" w:rsidP="00352E4E">
            <w:r>
              <w:t>GPA 7.</w:t>
            </w:r>
            <w:r w:rsidR="00DA5372">
              <w:t>44</w:t>
            </w:r>
          </w:p>
          <w:p w14:paraId="16010866" w14:textId="77777777" w:rsidR="003A5660" w:rsidRDefault="003A5660" w:rsidP="00320A96">
            <w:pPr>
              <w:pStyle w:val="Heading3"/>
              <w:ind w:left="0"/>
            </w:pPr>
            <w:r w:rsidRPr="004C1BB4">
              <w:t>Diploma</w:t>
            </w:r>
            <w:r>
              <w:t xml:space="preserve"> – Electronics and Instrumentation Engineering</w:t>
            </w:r>
          </w:p>
          <w:p w14:paraId="40ABE9C7" w14:textId="6FBFD8B9" w:rsidR="003A5660" w:rsidRDefault="003A5660" w:rsidP="003A5660">
            <w:r>
              <w:t>Government Institute of Electronics,</w:t>
            </w:r>
            <w:r w:rsidR="00DA5372">
              <w:t xml:space="preserve"> </w:t>
            </w:r>
            <w:proofErr w:type="spellStart"/>
            <w:r>
              <w:t>Secunderabad</w:t>
            </w:r>
            <w:proofErr w:type="spellEnd"/>
            <w:r>
              <w:t>.</w:t>
            </w:r>
          </w:p>
          <w:p w14:paraId="6000461C" w14:textId="78A9B9E8" w:rsidR="0075458C" w:rsidRDefault="003A5660" w:rsidP="00352E4E">
            <w:r>
              <w:t xml:space="preserve">GPA </w:t>
            </w:r>
            <w:r w:rsidR="00F166FB">
              <w:t>8.99</w:t>
            </w:r>
            <w:r>
              <w:t>|2021-2024</w:t>
            </w:r>
          </w:p>
        </w:tc>
      </w:tr>
      <w:tr w:rsidR="003A5660" w14:paraId="40DE7993" w14:textId="77777777" w:rsidTr="00C57847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5" w:type="dxa"/>
          <w:trHeight w:val="720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</w:tcPr>
          <w:p w14:paraId="469B05E0" w14:textId="77777777" w:rsidR="003A5660" w:rsidRDefault="00ED159F" w:rsidP="003A5660">
            <w:pPr>
              <w:pStyle w:val="Heading1"/>
            </w:pPr>
            <w:sdt>
              <w:sdtPr>
                <w:id w:val="1616246336"/>
                <w:placeholder>
                  <w:docPart w:val="7E5ED397DF0A4298BD119658A8123E7A"/>
                </w:placeholder>
                <w:temporary/>
                <w:showingPlcHdr/>
                <w15:appearance w15:val="hidden"/>
              </w:sdtPr>
              <w:sdtEndPr/>
              <w:sdtContent>
                <w:r w:rsidR="003A5660">
                  <w:rPr>
                    <w:noProof/>
                  </w:rPr>
                  <w:t>Key Skills</w:t>
                </w:r>
              </w:sdtContent>
            </w:sdt>
          </w:p>
        </w:tc>
        <w:tc>
          <w:tcPr>
            <w:tcW w:w="8730" w:type="dxa"/>
            <w:gridSpan w:val="3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37A8CF20" w14:textId="34384EFD" w:rsidR="003A5660" w:rsidRDefault="003A5660" w:rsidP="00320A96">
            <w:pPr>
              <w:ind w:left="0"/>
            </w:pPr>
            <w:r>
              <w:rPr>
                <w:rStyle w:val="Heading2Char"/>
              </w:rPr>
              <w:t>Programming:</w:t>
            </w:r>
            <w:r w:rsidR="005F0910">
              <w:rPr>
                <w:rStyle w:val="Heading2Char"/>
              </w:rPr>
              <w:t xml:space="preserve"> </w:t>
            </w:r>
            <w:proofErr w:type="gramStart"/>
            <w:r>
              <w:t>C,C++</w:t>
            </w:r>
            <w:proofErr w:type="gramEnd"/>
            <w:r>
              <w:t>,Python,</w:t>
            </w:r>
            <w:r w:rsidR="005F0910">
              <w:t xml:space="preserve"> </w:t>
            </w:r>
            <w:r>
              <w:t>Java,</w:t>
            </w:r>
            <w:r w:rsidR="005F0910">
              <w:t xml:space="preserve"> </w:t>
            </w:r>
            <w:r>
              <w:t>DSA</w:t>
            </w:r>
          </w:p>
          <w:p w14:paraId="621ED996" w14:textId="30512655" w:rsidR="003A5660" w:rsidRDefault="003A5660" w:rsidP="00BB2FBC">
            <w:pPr>
              <w:ind w:left="0"/>
            </w:pPr>
            <w:r>
              <w:rPr>
                <w:rStyle w:val="Heading2Char"/>
              </w:rPr>
              <w:t>Web:</w:t>
            </w:r>
            <w:r w:rsidR="006E705F">
              <w:rPr>
                <w:rStyle w:val="Heading2Char"/>
              </w:rPr>
              <w:t xml:space="preserve"> </w:t>
            </w:r>
            <w:r>
              <w:t>HTML,</w:t>
            </w:r>
            <w:r w:rsidR="005F0910">
              <w:t xml:space="preserve"> </w:t>
            </w:r>
            <w:r>
              <w:t>CSS</w:t>
            </w:r>
          </w:p>
          <w:p w14:paraId="548E3CF6" w14:textId="4FE4FAFC" w:rsidR="003A5660" w:rsidRDefault="003A5660" w:rsidP="00BB2FBC">
            <w:pPr>
              <w:tabs>
                <w:tab w:val="right" w:pos="4043"/>
              </w:tabs>
              <w:ind w:left="0"/>
            </w:pPr>
            <w:proofErr w:type="spellStart"/>
            <w:r>
              <w:rPr>
                <w:rStyle w:val="Heading2Char"/>
              </w:rPr>
              <w:t>Dataabase</w:t>
            </w:r>
            <w:proofErr w:type="spellEnd"/>
            <w:r>
              <w:rPr>
                <w:rStyle w:val="Heading2Char"/>
              </w:rPr>
              <w:t>:</w:t>
            </w:r>
            <w:r w:rsidR="006E705F">
              <w:rPr>
                <w:rStyle w:val="Heading2Char"/>
              </w:rPr>
              <w:t xml:space="preserve"> </w:t>
            </w:r>
            <w:r>
              <w:t>MySQL</w:t>
            </w:r>
            <w:r>
              <w:tab/>
            </w:r>
          </w:p>
          <w:p w14:paraId="6FC591AA" w14:textId="7E24D5D2" w:rsidR="003A5660" w:rsidRDefault="003A5660" w:rsidP="00BB2FBC">
            <w:pPr>
              <w:ind w:left="0"/>
            </w:pPr>
            <w:r>
              <w:rPr>
                <w:rStyle w:val="Heading2Char"/>
              </w:rPr>
              <w:t>Core:</w:t>
            </w:r>
            <w:r w:rsidR="006E705F">
              <w:rPr>
                <w:rStyle w:val="Heading2Char"/>
              </w:rPr>
              <w:t xml:space="preserve"> </w:t>
            </w:r>
            <w:r>
              <w:t>D</w:t>
            </w:r>
            <w:r w:rsidR="000B46BA">
              <w:t>ata structures, DBMS</w:t>
            </w:r>
            <w:r>
              <w:t>,</w:t>
            </w:r>
            <w:r w:rsidR="00BB2FBC">
              <w:t xml:space="preserve"> </w:t>
            </w:r>
            <w:proofErr w:type="spellStart"/>
            <w:r>
              <w:t>Operting</w:t>
            </w:r>
            <w:proofErr w:type="spellEnd"/>
            <w:r>
              <w:t xml:space="preserve"> </w:t>
            </w:r>
            <w:r w:rsidR="000B46BA">
              <w:t>S</w:t>
            </w:r>
            <w:r>
              <w:t>ystems</w:t>
            </w:r>
          </w:p>
          <w:p w14:paraId="0F749FE9" w14:textId="0048C80E" w:rsidR="003A5660" w:rsidRDefault="003A5660" w:rsidP="00BB2FBC">
            <w:pPr>
              <w:ind w:left="0"/>
            </w:pPr>
            <w:r>
              <w:rPr>
                <w:rStyle w:val="Heading2Char"/>
              </w:rPr>
              <w:t>Tools:</w:t>
            </w:r>
            <w:r w:rsidR="006E705F">
              <w:rPr>
                <w:rStyle w:val="Heading2Char"/>
              </w:rPr>
              <w:t xml:space="preserve"> </w:t>
            </w:r>
            <w:r w:rsidRPr="00DC1E2D">
              <w:t>VS code</w:t>
            </w:r>
            <w:r w:rsidR="0025005E">
              <w:t>,</w:t>
            </w:r>
            <w:r w:rsidR="00987D5E">
              <w:t xml:space="preserve"> </w:t>
            </w:r>
            <w:r w:rsidR="0025005E">
              <w:t>GitHub</w:t>
            </w:r>
          </w:p>
        </w:tc>
        <w:tc>
          <w:tcPr>
            <w:tcW w:w="75" w:type="dxa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2DAC2A46" w14:textId="53C61512" w:rsidR="006E705F" w:rsidRDefault="006E705F" w:rsidP="002833EC"/>
        </w:tc>
      </w:tr>
      <w:tr w:rsidR="006E705F" w14:paraId="208F8A33" w14:textId="77777777" w:rsidTr="00C57847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5" w:type="dxa"/>
          <w:trHeight w:val="720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2803BCC2" w14:textId="3DC097A6" w:rsidR="006E705F" w:rsidRDefault="006E705F" w:rsidP="003A5660">
            <w:pPr>
              <w:pStyle w:val="Heading1"/>
            </w:pPr>
            <w:r>
              <w:t>Projects</w:t>
            </w:r>
          </w:p>
        </w:tc>
        <w:tc>
          <w:tcPr>
            <w:tcW w:w="8805" w:type="dxa"/>
            <w:gridSpan w:val="4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tcMar>
              <w:top w:w="216" w:type="dxa"/>
              <w:bottom w:w="216" w:type="dxa"/>
            </w:tcMar>
          </w:tcPr>
          <w:p w14:paraId="2708ECD1" w14:textId="7CCF553B" w:rsidR="00987D5E" w:rsidRDefault="00924AAD" w:rsidP="00987D5E">
            <w:pPr>
              <w:pStyle w:val="Heading2"/>
            </w:pPr>
            <w:proofErr w:type="spellStart"/>
            <w:r>
              <w:t>Mini</w:t>
            </w:r>
            <w:r w:rsidR="00CC2643">
              <w:t>Mart</w:t>
            </w:r>
            <w:proofErr w:type="spellEnd"/>
            <w:r>
              <w:t xml:space="preserve"> E-commerce </w:t>
            </w:r>
            <w:r w:rsidR="005B70B4">
              <w:t>web Application</w:t>
            </w:r>
          </w:p>
          <w:p w14:paraId="67D12978" w14:textId="5617AC65" w:rsidR="00924AAD" w:rsidRDefault="00A67F82" w:rsidP="005E21C7">
            <w:pPr>
              <w:pStyle w:val="NormalWeb"/>
              <w:numPr>
                <w:ilvl w:val="0"/>
                <w:numId w:val="28"/>
              </w:numPr>
            </w:pPr>
            <w:r>
              <w:t>Built a simple e-commerce website where users can browse products, add/remove items from cart, and place orders through a checkout system.</w:t>
            </w:r>
          </w:p>
          <w:p w14:paraId="078E1C01" w14:textId="439A6EE0" w:rsidR="006E705F" w:rsidRDefault="00B207A4" w:rsidP="00EE2049">
            <w:pPr>
              <w:pStyle w:val="NormalWeb"/>
              <w:numPr>
                <w:ilvl w:val="0"/>
                <w:numId w:val="28"/>
              </w:numPr>
            </w:pPr>
            <w:r>
              <w:t xml:space="preserve">HTML, CSS, JavaScript, </w:t>
            </w:r>
            <w:proofErr w:type="spellStart"/>
            <w:r>
              <w:t>LocalStorag</w:t>
            </w:r>
            <w:r w:rsidR="00EE2049">
              <w:t>e</w:t>
            </w:r>
            <w:proofErr w:type="spellEnd"/>
            <w:r w:rsidR="0067161D">
              <w:t>.</w:t>
            </w:r>
          </w:p>
          <w:p w14:paraId="25FA8CB8" w14:textId="1C1601CF" w:rsidR="0004619B" w:rsidRDefault="007572CB" w:rsidP="0004619B">
            <w:pPr>
              <w:pStyle w:val="NormalWeb"/>
              <w:numPr>
                <w:ilvl w:val="0"/>
                <w:numId w:val="28"/>
              </w:numPr>
            </w:pPr>
            <w:r w:rsidRPr="00457B08">
              <w:rPr>
                <w:rFonts w:ascii="Segoe UI Emoji" w:hAnsi="Segoe UI Emoji" w:cs="Segoe UI Emoji"/>
              </w:rPr>
              <w:t>🔗</w:t>
            </w:r>
            <w:r w:rsidRPr="00457B08">
              <w:t xml:space="preserve"> GitHub:</w:t>
            </w:r>
            <w:r>
              <w:t xml:space="preserve">  </w:t>
            </w:r>
            <w:hyperlink r:id="rId11" w:history="1">
              <w:r w:rsidR="002F351B">
                <w:rPr>
                  <w:rStyle w:val="Hyperlink"/>
                </w:rPr>
                <w:t>Agasthya-Hanu/</w:t>
              </w:r>
              <w:proofErr w:type="spellStart"/>
              <w:r w:rsidR="002F351B">
                <w:rPr>
                  <w:rStyle w:val="Hyperlink"/>
                </w:rPr>
                <w:t>MiniMart</w:t>
              </w:r>
              <w:proofErr w:type="spellEnd"/>
              <w:r w:rsidR="002F351B">
                <w:rPr>
                  <w:rStyle w:val="Hyperlink"/>
                </w:rPr>
                <w:t>: An E-commerce Web application</w:t>
              </w:r>
            </w:hyperlink>
          </w:p>
          <w:p w14:paraId="7AF5C916" w14:textId="206E2E08" w:rsidR="00A14F7C" w:rsidRPr="00A14F7C" w:rsidRDefault="00EE2049" w:rsidP="00A14F7C">
            <w:pPr>
              <w:pStyle w:val="Heading2"/>
            </w:pPr>
            <w:r>
              <w:t>My Portfol</w:t>
            </w:r>
            <w:r w:rsidR="00A14F7C">
              <w:t>io</w:t>
            </w:r>
          </w:p>
          <w:p w14:paraId="0E7AD5BF" w14:textId="77777777" w:rsidR="00A14F7C" w:rsidRDefault="00A14F7C" w:rsidP="00A14F7C">
            <w:pPr>
              <w:pStyle w:val="Heading2"/>
              <w:numPr>
                <w:ilvl w:val="0"/>
                <w:numId w:val="32"/>
              </w:numPr>
              <w:rPr>
                <w:b w:val="0"/>
                <w:bCs/>
              </w:rPr>
            </w:pPr>
            <w:r w:rsidRPr="00A14F7C">
              <w:rPr>
                <w:b w:val="0"/>
                <w:bCs/>
              </w:rPr>
              <w:t xml:space="preserve">Developed a personal portfolio website to showcase skills, projects, and achievements. </w:t>
            </w:r>
          </w:p>
          <w:p w14:paraId="601FA088" w14:textId="62CDC7B2" w:rsidR="00A14F7C" w:rsidRPr="00A14F7C" w:rsidRDefault="00A14F7C" w:rsidP="00A14F7C">
            <w:pPr>
              <w:pStyle w:val="Heading2"/>
              <w:numPr>
                <w:ilvl w:val="0"/>
                <w:numId w:val="32"/>
              </w:numPr>
              <w:rPr>
                <w:b w:val="0"/>
                <w:bCs/>
              </w:rPr>
            </w:pPr>
            <w:r w:rsidRPr="00A14F7C">
              <w:rPr>
                <w:b w:val="0"/>
                <w:bCs/>
              </w:rPr>
              <w:t>Implemented responsive design with clean UI using HTM</w:t>
            </w:r>
            <w:r w:rsidR="00FC05D6">
              <w:rPr>
                <w:b w:val="0"/>
                <w:bCs/>
              </w:rPr>
              <w:t>L</w:t>
            </w:r>
            <w:r w:rsidRPr="00A14F7C">
              <w:rPr>
                <w:b w:val="0"/>
                <w:bCs/>
              </w:rPr>
              <w:t xml:space="preserve">. </w:t>
            </w:r>
          </w:p>
          <w:p w14:paraId="3D059E20" w14:textId="77777777" w:rsidR="009C3CC4" w:rsidRDefault="00A14F7C" w:rsidP="009C3CC4">
            <w:pPr>
              <w:numPr>
                <w:ilvl w:val="0"/>
                <w:numId w:val="31"/>
              </w:numPr>
              <w:spacing w:before="100" w:beforeAutospacing="1" w:after="100" w:afterAutospacing="1"/>
            </w:pPr>
            <w:r>
              <w:t>Included sections for About, Skills, Projects, Certifications, and Contact.</w:t>
            </w:r>
          </w:p>
          <w:p w14:paraId="3D8D4A19" w14:textId="1FBF57C3" w:rsidR="009C3CC4" w:rsidRDefault="007572CB" w:rsidP="009C3CC4">
            <w:pPr>
              <w:numPr>
                <w:ilvl w:val="0"/>
                <w:numId w:val="31"/>
              </w:numPr>
              <w:spacing w:before="100" w:beforeAutospacing="1" w:after="100" w:afterAutospacing="1"/>
            </w:pPr>
            <w:r w:rsidRPr="00457B08">
              <w:rPr>
                <w:rFonts w:ascii="Segoe UI Emoji" w:eastAsia="Times New Roman" w:hAnsi="Segoe UI Emoji" w:cs="Segoe UI Emoji"/>
                <w:color w:val="auto"/>
                <w:sz w:val="24"/>
              </w:rPr>
              <w:t>🔗</w:t>
            </w:r>
            <w:r w:rsidRPr="00457B08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 GitHub:</w:t>
            </w:r>
            <w:r>
              <w:t xml:space="preserve">  </w:t>
            </w:r>
            <w:hyperlink r:id="rId12" w:history="1">
              <w:r w:rsidR="009C3CC4">
                <w:rPr>
                  <w:rStyle w:val="Hyperlink"/>
                </w:rPr>
                <w:t>Agasthya-Hanu/Basic-Portfolio: My personal portfolio</w:t>
              </w:r>
            </w:hyperlink>
          </w:p>
          <w:p w14:paraId="351C5746" w14:textId="7D4A37D6" w:rsidR="00CC2643" w:rsidRDefault="005079CE" w:rsidP="005079CE">
            <w:pPr>
              <w:pStyle w:val="Heading2"/>
            </w:pPr>
            <w:proofErr w:type="spellStart"/>
            <w:r>
              <w:t>Kasavers</w:t>
            </w:r>
            <w:proofErr w:type="spellEnd"/>
            <w:r>
              <w:t>-caf</w:t>
            </w:r>
            <w:r w:rsidR="007572CB">
              <w:t>e</w:t>
            </w:r>
          </w:p>
          <w:p w14:paraId="166C208E" w14:textId="761DC948" w:rsidR="0067161D" w:rsidRPr="0067161D" w:rsidRDefault="0067161D" w:rsidP="0067161D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67161D">
              <w:rPr>
                <w:rFonts w:ascii="Times New Roman" w:eastAsia="Times New Roman" w:hAnsi="Times New Roman" w:cs="Times New Roman"/>
                <w:color w:val="auto"/>
                <w:sz w:val="24"/>
              </w:rPr>
              <w:t>Built a responsive café web application (</w:t>
            </w:r>
            <w:proofErr w:type="spellStart"/>
            <w:r w:rsidRPr="0067161D">
              <w:rPr>
                <w:rFonts w:ascii="Times New Roman" w:eastAsia="Times New Roman" w:hAnsi="Times New Roman" w:cs="Times New Roman"/>
                <w:color w:val="auto"/>
                <w:sz w:val="24"/>
              </w:rPr>
              <w:t>KasaVerse</w:t>
            </w:r>
            <w:proofErr w:type="spellEnd"/>
            <w:r w:rsidRPr="0067161D">
              <w:rPr>
                <w:rFonts w:ascii="Times New Roman" w:eastAsia="Times New Roman" w:hAnsi="Times New Roman" w:cs="Times New Roman"/>
                <w:color w:val="auto"/>
                <w:sz w:val="24"/>
              </w:rPr>
              <w:t>) using Tailwind CSS and JavaScript, focusing on UI/UX and performance</w:t>
            </w:r>
            <w:r w:rsidR="002021A5">
              <w:rPr>
                <w:rFonts w:ascii="Times New Roman" w:eastAsia="Times New Roman" w:hAnsi="Times New Roman" w:cs="Times New Roman"/>
                <w:color w:val="auto"/>
                <w:sz w:val="24"/>
              </w:rPr>
              <w:t>.</w:t>
            </w:r>
            <w:r w:rsidR="00DA5372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 </w:t>
            </w:r>
          </w:p>
          <w:p w14:paraId="4D29A1F4" w14:textId="2A3E0E7A" w:rsidR="0067161D" w:rsidRPr="0067161D" w:rsidRDefault="0067161D" w:rsidP="0067161D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67161D">
              <w:rPr>
                <w:rFonts w:ascii="Times New Roman" w:eastAsia="Times New Roman" w:hAnsi="Times New Roman" w:cs="Times New Roman"/>
                <w:color w:val="auto"/>
                <w:sz w:val="24"/>
              </w:rPr>
              <w:lastRenderedPageBreak/>
              <w:t>Implemented interactive features such as smooth scrolling, mobile navigation, and dynamic content sections</w:t>
            </w:r>
            <w:r w:rsidR="002021A5">
              <w:rPr>
                <w:rFonts w:ascii="Times New Roman" w:eastAsia="Times New Roman" w:hAnsi="Times New Roman" w:cs="Times New Roman"/>
                <w:color w:val="auto"/>
                <w:sz w:val="24"/>
              </w:rPr>
              <w:t>.</w:t>
            </w:r>
          </w:p>
          <w:p w14:paraId="60A2AB83" w14:textId="3DD25104" w:rsidR="00965D00" w:rsidRDefault="0067161D" w:rsidP="00965D00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67161D">
              <w:rPr>
                <w:rFonts w:ascii="Times New Roman" w:eastAsia="Times New Roman" w:hAnsi="Times New Roman" w:cs="Times New Roman"/>
                <w:color w:val="auto"/>
                <w:sz w:val="24"/>
              </w:rPr>
              <w:t>Designed scalable and reusable UI components with a clean and maintainable code structure</w:t>
            </w:r>
            <w:r w:rsidR="002021A5">
              <w:rPr>
                <w:rFonts w:ascii="Times New Roman" w:eastAsia="Times New Roman" w:hAnsi="Times New Roman" w:cs="Times New Roman"/>
                <w:color w:val="auto"/>
                <w:sz w:val="24"/>
              </w:rPr>
              <w:t>.</w:t>
            </w:r>
          </w:p>
          <w:p w14:paraId="34FA6009" w14:textId="77777777" w:rsidR="003F478F" w:rsidRPr="003F478F" w:rsidRDefault="007572CB" w:rsidP="003F478F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Style w:val="Hyperlink"/>
                <w:rFonts w:ascii="Times New Roman" w:eastAsia="Times New Roman" w:hAnsi="Times New Roman" w:cs="Times New Roman"/>
                <w:color w:val="auto"/>
                <w:sz w:val="24"/>
                <w:u w:val="none"/>
              </w:rPr>
            </w:pPr>
            <w:r w:rsidRPr="00457B08">
              <w:rPr>
                <w:rFonts w:ascii="Segoe UI Emoji" w:eastAsia="Times New Roman" w:hAnsi="Segoe UI Emoji" w:cs="Segoe UI Emoji"/>
                <w:color w:val="auto"/>
                <w:sz w:val="24"/>
              </w:rPr>
              <w:t>🔗</w:t>
            </w:r>
            <w:r w:rsidRPr="00457B08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 GitHub:</w:t>
            </w:r>
            <w:r>
              <w:t xml:space="preserve"> </w:t>
            </w:r>
            <w:hyperlink r:id="rId13" w:history="1">
              <w:r w:rsidR="00965D00">
                <w:rPr>
                  <w:rStyle w:val="Hyperlink"/>
                </w:rPr>
                <w:t>Agasthya-Hanu/</w:t>
              </w:r>
              <w:proofErr w:type="spellStart"/>
              <w:r w:rsidR="00965D00">
                <w:rPr>
                  <w:rStyle w:val="Hyperlink"/>
                </w:rPr>
                <w:t>KasaVers</w:t>
              </w:r>
              <w:proofErr w:type="spellEnd"/>
              <w:r w:rsidR="00965D00">
                <w:rPr>
                  <w:rStyle w:val="Hyperlink"/>
                </w:rPr>
                <w:t>-Cafe</w:t>
              </w:r>
            </w:hyperlink>
          </w:p>
          <w:p w14:paraId="51158040" w14:textId="77777777" w:rsidR="003F478F" w:rsidRDefault="001F7A11" w:rsidP="003F478F">
            <w:pPr>
              <w:pStyle w:val="Heading2"/>
            </w:pPr>
            <w:r>
              <w:t xml:space="preserve">Parkinsons’s Disease </w:t>
            </w:r>
            <w:r w:rsidR="00A10A12">
              <w:t>Prediction</w:t>
            </w:r>
            <w:r w:rsidR="001553E3">
              <w:t xml:space="preserve"> using ML</w:t>
            </w:r>
          </w:p>
          <w:p w14:paraId="076CEBC9" w14:textId="77777777" w:rsidR="00E770FC" w:rsidRDefault="00E770FC" w:rsidP="00E770FC">
            <w:pPr>
              <w:pStyle w:val="ListParagraph"/>
              <w:numPr>
                <w:ilvl w:val="0"/>
                <w:numId w:val="35"/>
              </w:numPr>
            </w:pPr>
            <w:r>
              <w:t>Currently developing a CNN-based machine learning system for early Parkinson’s disease detection using voice and spiral analysis.</w:t>
            </w:r>
          </w:p>
          <w:p w14:paraId="326D2775" w14:textId="789E29B3" w:rsidR="00FC275C" w:rsidRPr="00FC275C" w:rsidRDefault="00E770FC" w:rsidP="00E770FC">
            <w:pPr>
              <w:pStyle w:val="ListParagraph"/>
              <w:numPr>
                <w:ilvl w:val="0"/>
                <w:numId w:val="34"/>
              </w:numPr>
            </w:pPr>
            <w:r>
              <w:t>Working on data preprocessing, feature extraction, and classification for accurate prediction.</w:t>
            </w:r>
          </w:p>
        </w:tc>
      </w:tr>
      <w:tr w:rsidR="001F7C12" w14:paraId="6E97C578" w14:textId="77777777" w:rsidTr="00C57847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5" w:type="dxa"/>
          <w:trHeight w:val="720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</w:tcPr>
          <w:p w14:paraId="050B3FC2" w14:textId="70367B24" w:rsidR="001F7C12" w:rsidRDefault="001F7C12" w:rsidP="003A5660">
            <w:pPr>
              <w:pStyle w:val="Heading1"/>
            </w:pPr>
            <w:r>
              <w:lastRenderedPageBreak/>
              <w:t>Certificates</w:t>
            </w:r>
          </w:p>
        </w:tc>
        <w:tc>
          <w:tcPr>
            <w:tcW w:w="8805" w:type="dxa"/>
            <w:gridSpan w:val="4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46D2378D" w14:textId="77777777" w:rsidR="0025005E" w:rsidRDefault="0025005E" w:rsidP="00267D61">
            <w:pPr>
              <w:pStyle w:val="Heading3"/>
              <w:ind w:left="0"/>
              <w:rPr>
                <w:rFonts w:cs="Times New Roman"/>
                <w:color w:val="auto"/>
              </w:rPr>
            </w:pPr>
            <w:r>
              <w:rPr>
                <w:rFonts w:ascii="Segoe UI Emoji" w:hAnsi="Segoe UI Emoji" w:cs="Segoe UI Emoji"/>
              </w:rPr>
              <w:t>🔹</w:t>
            </w:r>
            <w:r>
              <w:t xml:space="preserve"> Cyber Security Virtual Internship</w:t>
            </w:r>
          </w:p>
          <w:p w14:paraId="09A9FD09" w14:textId="6DF5625D" w:rsidR="0025005E" w:rsidRDefault="0025005E" w:rsidP="0025005E">
            <w:pPr>
              <w:pStyle w:val="NormalWeb"/>
            </w:pPr>
            <w:r>
              <w:rPr>
                <w:rStyle w:val="whitespace-normal"/>
                <w:b/>
                <w:bCs/>
              </w:rPr>
              <w:t xml:space="preserve">         Deloitte</w:t>
            </w:r>
            <w:r>
              <w:rPr>
                <w:rStyle w:val="Strong"/>
              </w:rPr>
              <w:t xml:space="preserve"> (via </w:t>
            </w:r>
            <w:r>
              <w:rPr>
                <w:rStyle w:val="whitespace-normal"/>
                <w:b/>
                <w:bCs/>
              </w:rPr>
              <w:t>Forage</w:t>
            </w:r>
            <w:r>
              <w:rPr>
                <w:rStyle w:val="Strong"/>
              </w:rPr>
              <w:t>)</w:t>
            </w:r>
            <w:r>
              <w:t xml:space="preserve"> | July 2025</w:t>
            </w:r>
          </w:p>
          <w:p w14:paraId="595CE975" w14:textId="229D13C1" w:rsidR="0025005E" w:rsidRDefault="0025005E" w:rsidP="0025005E">
            <w:pPr>
              <w:numPr>
                <w:ilvl w:val="0"/>
                <w:numId w:val="21"/>
              </w:numPr>
              <w:spacing w:before="100" w:beforeAutospacing="1" w:after="100" w:afterAutospacing="1"/>
            </w:pPr>
            <w:r>
              <w:t>Analyzed simulated cyber threats and performed basic risk assessment</w:t>
            </w:r>
            <w:r w:rsidR="00352E4E">
              <w:t>.</w:t>
            </w:r>
            <w:r>
              <w:t xml:space="preserve"> </w:t>
            </w:r>
          </w:p>
          <w:p w14:paraId="5C750744" w14:textId="5424CB6E" w:rsidR="0025005E" w:rsidRDefault="0025005E" w:rsidP="0025005E">
            <w:pPr>
              <w:numPr>
                <w:ilvl w:val="0"/>
                <w:numId w:val="21"/>
              </w:numPr>
              <w:spacing w:before="100" w:beforeAutospacing="1" w:after="100" w:afterAutospacing="1"/>
            </w:pPr>
            <w:r>
              <w:t>Proposed security improvements to reduce vulnerabilities</w:t>
            </w:r>
            <w:r w:rsidR="00352E4E">
              <w:t>.</w:t>
            </w:r>
            <w:r>
              <w:t xml:space="preserve"> </w:t>
            </w:r>
          </w:p>
          <w:p w14:paraId="10A4ACC6" w14:textId="26C0F932" w:rsidR="0025005E" w:rsidRDefault="0025005E" w:rsidP="0025005E">
            <w:pPr>
              <w:numPr>
                <w:ilvl w:val="0"/>
                <w:numId w:val="21"/>
              </w:numPr>
              <w:spacing w:before="100" w:beforeAutospacing="1" w:after="100" w:afterAutospacing="1"/>
            </w:pPr>
            <w:r>
              <w:t>Understood real-world incident handling workflows</w:t>
            </w:r>
            <w:r w:rsidR="00352E4E">
              <w:t>.</w:t>
            </w:r>
          </w:p>
          <w:p w14:paraId="3D1B954D" w14:textId="77777777" w:rsidR="0025005E" w:rsidRDefault="0025005E" w:rsidP="00267D61">
            <w:pPr>
              <w:pStyle w:val="Heading3"/>
              <w:ind w:left="0"/>
              <w:rPr>
                <w:rFonts w:cs="Times New Roman"/>
                <w:color w:val="auto"/>
              </w:rPr>
            </w:pPr>
            <w:r>
              <w:rPr>
                <w:rFonts w:ascii="Segoe UI Emoji" w:hAnsi="Segoe UI Emoji" w:cs="Segoe UI Emoji"/>
              </w:rPr>
              <w:t>🔹</w:t>
            </w:r>
            <w:r>
              <w:t xml:space="preserve"> Solutions Architecture Virtual Internship</w:t>
            </w:r>
          </w:p>
          <w:p w14:paraId="663B7D51" w14:textId="27815EA1" w:rsidR="0025005E" w:rsidRDefault="0025005E" w:rsidP="0025005E">
            <w:pPr>
              <w:pStyle w:val="NormalWeb"/>
            </w:pPr>
            <w:r>
              <w:rPr>
                <w:rStyle w:val="whitespace-normal"/>
                <w:b/>
                <w:bCs/>
              </w:rPr>
              <w:t xml:space="preserve">         Amazon Web Services</w:t>
            </w:r>
            <w:r>
              <w:rPr>
                <w:rStyle w:val="Strong"/>
              </w:rPr>
              <w:t xml:space="preserve"> (via </w:t>
            </w:r>
            <w:r>
              <w:rPr>
                <w:rStyle w:val="whitespace-normal"/>
                <w:b/>
                <w:bCs/>
              </w:rPr>
              <w:t>Forage</w:t>
            </w:r>
            <w:r>
              <w:rPr>
                <w:rStyle w:val="Strong"/>
              </w:rPr>
              <w:t>)</w:t>
            </w:r>
            <w:r>
              <w:t xml:space="preserve"> | Nov 2025</w:t>
            </w:r>
          </w:p>
          <w:p w14:paraId="13437E2C" w14:textId="360AD6A6" w:rsidR="0025005E" w:rsidRDefault="0025005E" w:rsidP="0025005E">
            <w:pPr>
              <w:numPr>
                <w:ilvl w:val="0"/>
                <w:numId w:val="22"/>
              </w:numPr>
              <w:spacing w:before="100" w:beforeAutospacing="1" w:after="100" w:afterAutospacing="1"/>
            </w:pPr>
            <w:r>
              <w:t>Designed scalable cloud architecture for a sample application</w:t>
            </w:r>
            <w:r w:rsidR="00352E4E">
              <w:t>.</w:t>
            </w:r>
            <w:r>
              <w:t xml:space="preserve"> </w:t>
            </w:r>
          </w:p>
          <w:p w14:paraId="1F4C071F" w14:textId="0D66A66A" w:rsidR="0025005E" w:rsidRDefault="0025005E" w:rsidP="0025005E">
            <w:pPr>
              <w:numPr>
                <w:ilvl w:val="0"/>
                <w:numId w:val="22"/>
              </w:numPr>
              <w:spacing w:before="100" w:beforeAutospacing="1" w:after="100" w:afterAutospacing="1"/>
            </w:pPr>
            <w:r>
              <w:t>Selected appropriate AWS services to improve performance and cost efficiency</w:t>
            </w:r>
            <w:r w:rsidR="00352E4E">
              <w:t>.</w:t>
            </w:r>
            <w:r>
              <w:t xml:space="preserve"> </w:t>
            </w:r>
          </w:p>
          <w:p w14:paraId="1B999938" w14:textId="7A64F061" w:rsidR="00F33F99" w:rsidRDefault="0025005E" w:rsidP="0025005E">
            <w:pPr>
              <w:numPr>
                <w:ilvl w:val="0"/>
                <w:numId w:val="22"/>
              </w:numPr>
              <w:spacing w:before="100" w:beforeAutospacing="1" w:after="100" w:afterAutospacing="1"/>
            </w:pPr>
            <w:r>
              <w:t>Demonstrated understanding of cloud infrastructure fundamentals</w:t>
            </w:r>
            <w:r w:rsidR="00352E4E">
              <w:t>.</w:t>
            </w:r>
          </w:p>
        </w:tc>
      </w:tr>
      <w:tr w:rsidR="003A5660" w14:paraId="3A10F393" w14:textId="77777777" w:rsidTr="00352E4E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5" w:type="dxa"/>
          <w:trHeight w:val="720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</w:tcPr>
          <w:p w14:paraId="04205F28" w14:textId="1ED17BB1" w:rsidR="003A5660" w:rsidRDefault="00AA586C" w:rsidP="003A5660">
            <w:pPr>
              <w:pStyle w:val="Heading1"/>
            </w:pPr>
            <w:r>
              <w:t>Achievements</w:t>
            </w:r>
          </w:p>
        </w:tc>
        <w:tc>
          <w:tcPr>
            <w:tcW w:w="8805" w:type="dxa"/>
            <w:gridSpan w:val="4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4A8267CB" w14:textId="22F6F8E3" w:rsidR="0066053D" w:rsidRDefault="0066053D" w:rsidP="00235484">
            <w:pPr>
              <w:pStyle w:val="ListParagraph"/>
              <w:numPr>
                <w:ilvl w:val="0"/>
                <w:numId w:val="24"/>
              </w:numPr>
            </w:pPr>
            <w:r>
              <w:t>Actively participated in college technical and team events</w:t>
            </w:r>
            <w:r w:rsidR="002021A5">
              <w:t>.</w:t>
            </w:r>
          </w:p>
          <w:p w14:paraId="68EF2951" w14:textId="00C1B986" w:rsidR="00AA586C" w:rsidRDefault="00AA586C" w:rsidP="00235484">
            <w:pPr>
              <w:pStyle w:val="ListParagraph"/>
              <w:numPr>
                <w:ilvl w:val="0"/>
                <w:numId w:val="24"/>
              </w:numPr>
            </w:pPr>
            <w:r>
              <w:t>Solv</w:t>
            </w:r>
            <w:r w:rsidR="00352E4E">
              <w:t xml:space="preserve">ing </w:t>
            </w:r>
            <w:r>
              <w:t xml:space="preserve">problems </w:t>
            </w:r>
            <w:r w:rsidR="00352E4E">
              <w:t>o</w:t>
            </w:r>
            <w:r>
              <w:t xml:space="preserve">n </w:t>
            </w:r>
            <w:proofErr w:type="spellStart"/>
            <w:r>
              <w:t>leetcode</w:t>
            </w:r>
            <w:proofErr w:type="spellEnd"/>
            <w:r w:rsidR="002021A5">
              <w:t>.</w:t>
            </w:r>
          </w:p>
        </w:tc>
      </w:tr>
      <w:tr w:rsidR="00AA586C" w14:paraId="1BD4E8F4" w14:textId="77777777" w:rsidTr="00352E4E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5" w:type="dxa"/>
          <w:trHeight w:val="720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</w:tcPr>
          <w:p w14:paraId="37B2C7CC" w14:textId="74075817" w:rsidR="00AA586C" w:rsidRDefault="00AA586C" w:rsidP="003A5660">
            <w:pPr>
              <w:pStyle w:val="Heading1"/>
            </w:pPr>
            <w:r>
              <w:t>Strengths</w:t>
            </w:r>
          </w:p>
        </w:tc>
        <w:tc>
          <w:tcPr>
            <w:tcW w:w="8805" w:type="dxa"/>
            <w:gridSpan w:val="4"/>
            <w:tcBorders>
              <w:top w:val="single" w:sz="12" w:space="0" w:color="auto"/>
              <w:bottom w:val="single" w:sz="4" w:space="0" w:color="auto"/>
            </w:tcBorders>
            <w:tcMar>
              <w:top w:w="216" w:type="dxa"/>
              <w:bottom w:w="216" w:type="dxa"/>
            </w:tcMar>
          </w:tcPr>
          <w:p w14:paraId="42F6A8C3" w14:textId="77777777" w:rsidR="00235484" w:rsidRDefault="00AA586C" w:rsidP="00235484">
            <w:pPr>
              <w:pStyle w:val="ListParagraph"/>
              <w:numPr>
                <w:ilvl w:val="0"/>
                <w:numId w:val="23"/>
              </w:numPr>
            </w:pPr>
            <w:r>
              <w:t>Communication</w:t>
            </w:r>
          </w:p>
          <w:p w14:paraId="2898E2AC" w14:textId="77777777" w:rsidR="00235484" w:rsidRDefault="002833EC" w:rsidP="00235484">
            <w:pPr>
              <w:pStyle w:val="ListParagraph"/>
              <w:numPr>
                <w:ilvl w:val="0"/>
                <w:numId w:val="23"/>
              </w:numPr>
            </w:pPr>
            <w:r>
              <w:t>Problem solving</w:t>
            </w:r>
          </w:p>
          <w:p w14:paraId="60A7AE41" w14:textId="01872ADC" w:rsidR="002833EC" w:rsidRDefault="002833EC" w:rsidP="00352E4E">
            <w:pPr>
              <w:pStyle w:val="ListParagraph"/>
              <w:numPr>
                <w:ilvl w:val="0"/>
                <w:numId w:val="23"/>
              </w:numPr>
            </w:pPr>
            <w:r>
              <w:t>Quick lea</w:t>
            </w:r>
            <w:r w:rsidR="00352E4E">
              <w:t>rner</w:t>
            </w:r>
          </w:p>
        </w:tc>
      </w:tr>
    </w:tbl>
    <w:p w14:paraId="144AC239" w14:textId="52F2CBB6" w:rsidR="00566C72" w:rsidRDefault="00566C72"/>
    <w:sectPr w:rsidR="00566C72" w:rsidSect="002A3992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6ECB8" w14:textId="77777777" w:rsidR="00ED159F" w:rsidRDefault="00ED159F" w:rsidP="00F316AD">
      <w:r>
        <w:separator/>
      </w:r>
    </w:p>
  </w:endnote>
  <w:endnote w:type="continuationSeparator" w:id="0">
    <w:p w14:paraId="0E5B5F68" w14:textId="77777777" w:rsidR="00ED159F" w:rsidRDefault="00ED159F" w:rsidP="00F316AD">
      <w:r>
        <w:continuationSeparator/>
      </w:r>
    </w:p>
  </w:endnote>
  <w:endnote w:type="continuationNotice" w:id="1">
    <w:p w14:paraId="43924BF5" w14:textId="77777777" w:rsidR="00ED159F" w:rsidRDefault="00ED15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CBF15" w14:textId="77777777" w:rsidR="00ED159F" w:rsidRDefault="00ED159F" w:rsidP="00F316AD">
      <w:r>
        <w:separator/>
      </w:r>
    </w:p>
  </w:footnote>
  <w:footnote w:type="continuationSeparator" w:id="0">
    <w:p w14:paraId="49CCEAE3" w14:textId="77777777" w:rsidR="00ED159F" w:rsidRDefault="00ED159F" w:rsidP="00F316AD">
      <w:r>
        <w:continuationSeparator/>
      </w:r>
    </w:p>
  </w:footnote>
  <w:footnote w:type="continuationNotice" w:id="1">
    <w:p w14:paraId="40B32244" w14:textId="77777777" w:rsidR="00ED159F" w:rsidRDefault="00ED159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6646B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C866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1FEFF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BE9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1706E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9895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1E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4EE1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0CEA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D47882"/>
    <w:lvl w:ilvl="0">
      <w:start w:val="1"/>
      <w:numFmt w:val="bullet"/>
      <w:lvlText w:val=""/>
      <w:lvlJc w:val="left"/>
      <w:pPr>
        <w:tabs>
          <w:tab w:val="num" w:pos="530"/>
        </w:tabs>
        <w:ind w:left="530" w:hanging="360"/>
      </w:pPr>
      <w:rPr>
        <w:rFonts w:ascii="Symbol" w:hAnsi="Symbol" w:hint="default"/>
        <w:color w:val="auto"/>
      </w:rPr>
    </w:lvl>
  </w:abstractNum>
  <w:abstractNum w:abstractNumId="10" w15:restartNumberingAfterBreak="0">
    <w:nsid w:val="05293187"/>
    <w:multiLevelType w:val="hybridMultilevel"/>
    <w:tmpl w:val="800E1E8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05A07792"/>
    <w:multiLevelType w:val="multilevel"/>
    <w:tmpl w:val="BB74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431219"/>
    <w:multiLevelType w:val="hybridMultilevel"/>
    <w:tmpl w:val="14BCB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9C3DF6"/>
    <w:multiLevelType w:val="hybridMultilevel"/>
    <w:tmpl w:val="962A399E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4" w15:restartNumberingAfterBreak="0">
    <w:nsid w:val="18622D02"/>
    <w:multiLevelType w:val="hybridMultilevel"/>
    <w:tmpl w:val="B2FAA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FB1904"/>
    <w:multiLevelType w:val="hybridMultilevel"/>
    <w:tmpl w:val="AE323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0C192F"/>
    <w:multiLevelType w:val="multilevel"/>
    <w:tmpl w:val="9FC0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0D4603"/>
    <w:multiLevelType w:val="hybridMultilevel"/>
    <w:tmpl w:val="6C42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50110D"/>
    <w:multiLevelType w:val="hybridMultilevel"/>
    <w:tmpl w:val="8744D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B01AF6"/>
    <w:multiLevelType w:val="multilevel"/>
    <w:tmpl w:val="EE66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2B7640"/>
    <w:multiLevelType w:val="hybridMultilevel"/>
    <w:tmpl w:val="7C843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345D21"/>
    <w:multiLevelType w:val="hybridMultilevel"/>
    <w:tmpl w:val="0BDAEA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DC11941"/>
    <w:multiLevelType w:val="hybridMultilevel"/>
    <w:tmpl w:val="F59AE0EE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3" w15:restartNumberingAfterBreak="0">
    <w:nsid w:val="518349B3"/>
    <w:multiLevelType w:val="hybridMultilevel"/>
    <w:tmpl w:val="56847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406974"/>
    <w:multiLevelType w:val="hybridMultilevel"/>
    <w:tmpl w:val="B14AD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8B457A"/>
    <w:multiLevelType w:val="multilevel"/>
    <w:tmpl w:val="3A3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124AF2"/>
    <w:multiLevelType w:val="multilevel"/>
    <w:tmpl w:val="D882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826CBD"/>
    <w:multiLevelType w:val="hybridMultilevel"/>
    <w:tmpl w:val="A4667C5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8" w15:restartNumberingAfterBreak="0">
    <w:nsid w:val="6A447863"/>
    <w:multiLevelType w:val="hybridMultilevel"/>
    <w:tmpl w:val="7C9E2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5A2B30"/>
    <w:multiLevelType w:val="multilevel"/>
    <w:tmpl w:val="024A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D2693D"/>
    <w:multiLevelType w:val="hybridMultilevel"/>
    <w:tmpl w:val="3AFE9FA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1" w15:restartNumberingAfterBreak="0">
    <w:nsid w:val="740778AD"/>
    <w:multiLevelType w:val="hybridMultilevel"/>
    <w:tmpl w:val="A77A5EA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2" w15:restartNumberingAfterBreak="0">
    <w:nsid w:val="751E3FB3"/>
    <w:multiLevelType w:val="hybridMultilevel"/>
    <w:tmpl w:val="E21E2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1E1D15"/>
    <w:multiLevelType w:val="hybridMultilevel"/>
    <w:tmpl w:val="C9DEE22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4" w15:restartNumberingAfterBreak="0">
    <w:nsid w:val="7F2B6CCE"/>
    <w:multiLevelType w:val="multilevel"/>
    <w:tmpl w:val="EDB4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9"/>
  </w:num>
  <w:num w:numId="11">
    <w:abstractNumId w:val="20"/>
  </w:num>
  <w:num w:numId="12">
    <w:abstractNumId w:val="17"/>
  </w:num>
  <w:num w:numId="13">
    <w:abstractNumId w:val="30"/>
  </w:num>
  <w:num w:numId="14">
    <w:abstractNumId w:val="27"/>
  </w:num>
  <w:num w:numId="15">
    <w:abstractNumId w:val="22"/>
  </w:num>
  <w:num w:numId="16">
    <w:abstractNumId w:val="32"/>
  </w:num>
  <w:num w:numId="17">
    <w:abstractNumId w:val="21"/>
  </w:num>
  <w:num w:numId="18">
    <w:abstractNumId w:val="18"/>
  </w:num>
  <w:num w:numId="19">
    <w:abstractNumId w:val="11"/>
  </w:num>
  <w:num w:numId="20">
    <w:abstractNumId w:val="34"/>
  </w:num>
  <w:num w:numId="21">
    <w:abstractNumId w:val="19"/>
  </w:num>
  <w:num w:numId="22">
    <w:abstractNumId w:val="26"/>
  </w:num>
  <w:num w:numId="23">
    <w:abstractNumId w:val="24"/>
  </w:num>
  <w:num w:numId="24">
    <w:abstractNumId w:val="23"/>
  </w:num>
  <w:num w:numId="25">
    <w:abstractNumId w:val="28"/>
  </w:num>
  <w:num w:numId="26">
    <w:abstractNumId w:val="12"/>
  </w:num>
  <w:num w:numId="27">
    <w:abstractNumId w:val="16"/>
  </w:num>
  <w:num w:numId="28">
    <w:abstractNumId w:val="13"/>
  </w:num>
  <w:num w:numId="29">
    <w:abstractNumId w:val="14"/>
  </w:num>
  <w:num w:numId="30">
    <w:abstractNumId w:val="10"/>
  </w:num>
  <w:num w:numId="31">
    <w:abstractNumId w:val="25"/>
  </w:num>
  <w:num w:numId="32">
    <w:abstractNumId w:val="15"/>
  </w:num>
  <w:num w:numId="33">
    <w:abstractNumId w:val="29"/>
  </w:num>
  <w:num w:numId="34">
    <w:abstractNumId w:val="31"/>
  </w:num>
  <w:num w:numId="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660"/>
    <w:rsid w:val="00003BB9"/>
    <w:rsid w:val="00037BFF"/>
    <w:rsid w:val="000434BA"/>
    <w:rsid w:val="0004619B"/>
    <w:rsid w:val="0006263C"/>
    <w:rsid w:val="000902C1"/>
    <w:rsid w:val="000B131D"/>
    <w:rsid w:val="000B46BA"/>
    <w:rsid w:val="000D6B43"/>
    <w:rsid w:val="000D7C65"/>
    <w:rsid w:val="000E1D44"/>
    <w:rsid w:val="0011242E"/>
    <w:rsid w:val="001213BA"/>
    <w:rsid w:val="00136F3E"/>
    <w:rsid w:val="001553E3"/>
    <w:rsid w:val="00166381"/>
    <w:rsid w:val="001705BA"/>
    <w:rsid w:val="001864DC"/>
    <w:rsid w:val="001C2A37"/>
    <w:rsid w:val="001E1D4F"/>
    <w:rsid w:val="001E52C1"/>
    <w:rsid w:val="001F7A11"/>
    <w:rsid w:val="001F7C12"/>
    <w:rsid w:val="002021A5"/>
    <w:rsid w:val="002045CB"/>
    <w:rsid w:val="0020696E"/>
    <w:rsid w:val="00222F66"/>
    <w:rsid w:val="00235484"/>
    <w:rsid w:val="002356A2"/>
    <w:rsid w:val="002428D0"/>
    <w:rsid w:val="00247C1A"/>
    <w:rsid w:val="0025005E"/>
    <w:rsid w:val="00267D61"/>
    <w:rsid w:val="002761E8"/>
    <w:rsid w:val="002833EC"/>
    <w:rsid w:val="00285747"/>
    <w:rsid w:val="00285AC5"/>
    <w:rsid w:val="002A3992"/>
    <w:rsid w:val="002B10C3"/>
    <w:rsid w:val="002D12DA"/>
    <w:rsid w:val="002D4A86"/>
    <w:rsid w:val="002F351B"/>
    <w:rsid w:val="003019B2"/>
    <w:rsid w:val="00313878"/>
    <w:rsid w:val="00320A96"/>
    <w:rsid w:val="0032152C"/>
    <w:rsid w:val="00337DEE"/>
    <w:rsid w:val="0034687F"/>
    <w:rsid w:val="0034688D"/>
    <w:rsid w:val="00352E4E"/>
    <w:rsid w:val="00357ED7"/>
    <w:rsid w:val="00372149"/>
    <w:rsid w:val="00384DF0"/>
    <w:rsid w:val="003A5660"/>
    <w:rsid w:val="003D771D"/>
    <w:rsid w:val="003E78A4"/>
    <w:rsid w:val="003F05EF"/>
    <w:rsid w:val="003F478F"/>
    <w:rsid w:val="0040233B"/>
    <w:rsid w:val="00425619"/>
    <w:rsid w:val="0044240B"/>
    <w:rsid w:val="00442977"/>
    <w:rsid w:val="00457B08"/>
    <w:rsid w:val="0046216D"/>
    <w:rsid w:val="00476DE0"/>
    <w:rsid w:val="004A2A78"/>
    <w:rsid w:val="004C171F"/>
    <w:rsid w:val="004C6179"/>
    <w:rsid w:val="004D0C0F"/>
    <w:rsid w:val="004D7913"/>
    <w:rsid w:val="004F1CAE"/>
    <w:rsid w:val="004F222B"/>
    <w:rsid w:val="004F5F22"/>
    <w:rsid w:val="005079CE"/>
    <w:rsid w:val="00511A6E"/>
    <w:rsid w:val="005359D7"/>
    <w:rsid w:val="0056041E"/>
    <w:rsid w:val="00566C72"/>
    <w:rsid w:val="00573DA5"/>
    <w:rsid w:val="0057534A"/>
    <w:rsid w:val="005856F0"/>
    <w:rsid w:val="00593A55"/>
    <w:rsid w:val="005A1F1C"/>
    <w:rsid w:val="005B70B4"/>
    <w:rsid w:val="005F0910"/>
    <w:rsid w:val="00605A5B"/>
    <w:rsid w:val="00641605"/>
    <w:rsid w:val="0066053D"/>
    <w:rsid w:val="0066141D"/>
    <w:rsid w:val="006658C4"/>
    <w:rsid w:val="0067161D"/>
    <w:rsid w:val="00695F46"/>
    <w:rsid w:val="006A01F5"/>
    <w:rsid w:val="006A1B48"/>
    <w:rsid w:val="006B1FC6"/>
    <w:rsid w:val="006C60E6"/>
    <w:rsid w:val="006D2195"/>
    <w:rsid w:val="006E705F"/>
    <w:rsid w:val="006E70D3"/>
    <w:rsid w:val="006F14B9"/>
    <w:rsid w:val="00720AA3"/>
    <w:rsid w:val="00741963"/>
    <w:rsid w:val="00747BF0"/>
    <w:rsid w:val="0075458C"/>
    <w:rsid w:val="007572CB"/>
    <w:rsid w:val="00772539"/>
    <w:rsid w:val="00791510"/>
    <w:rsid w:val="007B0F94"/>
    <w:rsid w:val="007B49FB"/>
    <w:rsid w:val="007C605D"/>
    <w:rsid w:val="00802A3E"/>
    <w:rsid w:val="008062FD"/>
    <w:rsid w:val="0083302B"/>
    <w:rsid w:val="00836319"/>
    <w:rsid w:val="0087637A"/>
    <w:rsid w:val="008B095A"/>
    <w:rsid w:val="008C58C0"/>
    <w:rsid w:val="008E1D8F"/>
    <w:rsid w:val="008E3992"/>
    <w:rsid w:val="008F7B86"/>
    <w:rsid w:val="009021F9"/>
    <w:rsid w:val="009147D9"/>
    <w:rsid w:val="00924AAD"/>
    <w:rsid w:val="00932338"/>
    <w:rsid w:val="00951C4B"/>
    <w:rsid w:val="00965D00"/>
    <w:rsid w:val="00982D19"/>
    <w:rsid w:val="00987D5E"/>
    <w:rsid w:val="009B552B"/>
    <w:rsid w:val="009B6F11"/>
    <w:rsid w:val="009C3CC4"/>
    <w:rsid w:val="009E3C0B"/>
    <w:rsid w:val="00A10A12"/>
    <w:rsid w:val="00A14F7C"/>
    <w:rsid w:val="00A2543A"/>
    <w:rsid w:val="00A267F8"/>
    <w:rsid w:val="00A55884"/>
    <w:rsid w:val="00A67F82"/>
    <w:rsid w:val="00A77921"/>
    <w:rsid w:val="00A97B30"/>
    <w:rsid w:val="00AA586C"/>
    <w:rsid w:val="00AF0801"/>
    <w:rsid w:val="00B207A4"/>
    <w:rsid w:val="00B575FB"/>
    <w:rsid w:val="00B57CF0"/>
    <w:rsid w:val="00B73633"/>
    <w:rsid w:val="00B77892"/>
    <w:rsid w:val="00BB2FBC"/>
    <w:rsid w:val="00BC54A5"/>
    <w:rsid w:val="00BC5B49"/>
    <w:rsid w:val="00BF3FFF"/>
    <w:rsid w:val="00C00D2B"/>
    <w:rsid w:val="00C1095A"/>
    <w:rsid w:val="00C21E91"/>
    <w:rsid w:val="00C41261"/>
    <w:rsid w:val="00C55D85"/>
    <w:rsid w:val="00C57847"/>
    <w:rsid w:val="00C75489"/>
    <w:rsid w:val="00CA0718"/>
    <w:rsid w:val="00CA1480"/>
    <w:rsid w:val="00CA2273"/>
    <w:rsid w:val="00CA7D10"/>
    <w:rsid w:val="00CA7E89"/>
    <w:rsid w:val="00CC2643"/>
    <w:rsid w:val="00CD50FD"/>
    <w:rsid w:val="00CF6848"/>
    <w:rsid w:val="00D025DA"/>
    <w:rsid w:val="00D17EE7"/>
    <w:rsid w:val="00D266D4"/>
    <w:rsid w:val="00D47124"/>
    <w:rsid w:val="00D5682E"/>
    <w:rsid w:val="00D74B86"/>
    <w:rsid w:val="00DA5372"/>
    <w:rsid w:val="00DB0742"/>
    <w:rsid w:val="00DD5D7B"/>
    <w:rsid w:val="00DD5F82"/>
    <w:rsid w:val="00DD6228"/>
    <w:rsid w:val="00DF5A97"/>
    <w:rsid w:val="00E61FA3"/>
    <w:rsid w:val="00E62868"/>
    <w:rsid w:val="00E67CDA"/>
    <w:rsid w:val="00E76BE2"/>
    <w:rsid w:val="00E770FC"/>
    <w:rsid w:val="00E8212E"/>
    <w:rsid w:val="00E839D7"/>
    <w:rsid w:val="00EA711F"/>
    <w:rsid w:val="00ED159F"/>
    <w:rsid w:val="00ED6E05"/>
    <w:rsid w:val="00EE2049"/>
    <w:rsid w:val="00EF45F5"/>
    <w:rsid w:val="00F00B66"/>
    <w:rsid w:val="00F03B21"/>
    <w:rsid w:val="00F166FB"/>
    <w:rsid w:val="00F2349F"/>
    <w:rsid w:val="00F316AD"/>
    <w:rsid w:val="00F33F99"/>
    <w:rsid w:val="00F40269"/>
    <w:rsid w:val="00F4501B"/>
    <w:rsid w:val="00F50300"/>
    <w:rsid w:val="00F82346"/>
    <w:rsid w:val="00F96D2E"/>
    <w:rsid w:val="00FB0F63"/>
    <w:rsid w:val="00FC05D6"/>
    <w:rsid w:val="00FC275C"/>
    <w:rsid w:val="00FE5EA0"/>
    <w:rsid w:val="00FF2E35"/>
    <w:rsid w:val="00FF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971BF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003BB9"/>
    <w:pPr>
      <w:ind w:left="144"/>
    </w:pPr>
    <w:rPr>
      <w:rFonts w:cs="Times New Roman (Body CS)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003BB9"/>
    <w:pPr>
      <w:ind w:left="0"/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next w:val="Normal"/>
    <w:link w:val="Heading2Char"/>
    <w:uiPriority w:val="3"/>
    <w:qFormat/>
    <w:rsid w:val="00003BB9"/>
    <w:pPr>
      <w:spacing w:after="120"/>
      <w:ind w:left="0"/>
      <w:outlineLvl w:val="1"/>
    </w:pPr>
    <w:rPr>
      <w:rFonts w:asciiTheme="majorHAnsi" w:hAnsiTheme="majorHAnsi"/>
      <w:b/>
    </w:rPr>
  </w:style>
  <w:style w:type="paragraph" w:styleId="Heading3">
    <w:name w:val="heading 3"/>
    <w:basedOn w:val="Heading2"/>
    <w:next w:val="Normal"/>
    <w:link w:val="Heading3Char"/>
    <w:uiPriority w:val="9"/>
    <w:qFormat/>
    <w:rsid w:val="00003BB9"/>
    <w:pPr>
      <w:ind w:left="144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003BB9"/>
    <w:pPr>
      <w:ind w:left="0"/>
    </w:pPr>
    <w:rPr>
      <w:rFonts w:asciiTheme="majorHAnsi" w:hAnsiTheme="majorHAnsi"/>
      <w:b/>
      <w:sz w:val="48"/>
    </w:rPr>
  </w:style>
  <w:style w:type="character" w:customStyle="1" w:styleId="TitleChar">
    <w:name w:val="Title Char"/>
    <w:basedOn w:val="DefaultParagraphFont"/>
    <w:link w:val="Title"/>
    <w:rsid w:val="00003BB9"/>
    <w:rPr>
      <w:rFonts w:asciiTheme="majorHAnsi" w:hAnsiTheme="majorHAnsi" w:cs="Times New Roman (Body CS)"/>
      <w:b/>
      <w:color w:val="000000" w:themeColor="text1"/>
      <w:sz w:val="48"/>
    </w:rPr>
  </w:style>
  <w:style w:type="paragraph" w:styleId="Subtitle">
    <w:name w:val="Subtitle"/>
    <w:basedOn w:val="Normal"/>
    <w:next w:val="Normal"/>
    <w:link w:val="SubtitleChar"/>
    <w:uiPriority w:val="1"/>
    <w:rsid w:val="00003BB9"/>
    <w:pPr>
      <w:ind w:left="0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"/>
    <w:rsid w:val="00003BB9"/>
    <w:rPr>
      <w:rFonts w:cs="Times New Roman (Body CS)"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2"/>
    <w:rsid w:val="00003BB9"/>
    <w:rPr>
      <w:rFonts w:asciiTheme="majorHAnsi" w:hAnsiTheme="majorHAnsi" w:cs="Times New Roman (Body CS)"/>
      <w:b/>
      <w:color w:val="000000" w:themeColor="text1"/>
    </w:rPr>
  </w:style>
  <w:style w:type="paragraph" w:customStyle="1" w:styleId="TextLeft">
    <w:name w:val="TextLeft"/>
    <w:basedOn w:val="Normal"/>
    <w:next w:val="Normal"/>
    <w:uiPriority w:val="4"/>
    <w:semiHidden/>
    <w:rsid w:val="00DD5F82"/>
    <w:pPr>
      <w:spacing w:line="288" w:lineRule="auto"/>
      <w:ind w:right="170"/>
      <w:jc w:val="right"/>
    </w:pPr>
    <w:rPr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3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paragraph" w:customStyle="1" w:styleId="SmallText">
    <w:name w:val="SmallText"/>
    <w:basedOn w:val="Normal"/>
    <w:next w:val="Normal"/>
    <w:uiPriority w:val="6"/>
    <w:semiHidden/>
    <w:rsid w:val="0040233B"/>
    <w:rPr>
      <w:i/>
      <w:color w:val="404040" w:themeColor="text1" w:themeTint="BF"/>
    </w:rPr>
  </w:style>
  <w:style w:type="paragraph" w:customStyle="1" w:styleId="TextRight">
    <w:name w:val="TextRight"/>
    <w:basedOn w:val="Normal"/>
    <w:next w:val="Normal"/>
    <w:uiPriority w:val="5"/>
    <w:semiHidden/>
    <w:qFormat/>
    <w:rsid w:val="00D17EE7"/>
    <w:pPr>
      <w:spacing w:line="288" w:lineRule="auto"/>
      <w:ind w:left="170"/>
    </w:p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semiHidden/>
    <w:qFormat/>
    <w:rsid w:val="001C2A37"/>
    <w:rPr>
      <w:color w:val="4A6158" w:themeColor="accent5" w:themeShade="BF"/>
    </w:rPr>
  </w:style>
  <w:style w:type="paragraph" w:customStyle="1" w:styleId="GraphicAnchor">
    <w:name w:val="Graphic Anchor"/>
    <w:basedOn w:val="Normal"/>
    <w:uiPriority w:val="7"/>
    <w:semiHidden/>
    <w:rsid w:val="00DD5F82"/>
    <w:rPr>
      <w:sz w:val="2"/>
    </w:rPr>
  </w:style>
  <w:style w:type="paragraph" w:styleId="NoSpacing">
    <w:name w:val="No Spacing"/>
    <w:uiPriority w:val="1"/>
    <w:semiHidden/>
    <w:rsid w:val="00DD5F82"/>
    <w:pPr>
      <w:spacing w:before="20" w:line="440" w:lineRule="exact"/>
    </w:pPr>
    <w:rPr>
      <w:color w:val="775F55" w:themeColor="text2"/>
      <w:sz w:val="28"/>
      <w:szCs w:val="18"/>
      <w:lang w:val="ru-RU"/>
    </w:rPr>
  </w:style>
  <w:style w:type="paragraph" w:customStyle="1" w:styleId="TableSmallRows">
    <w:name w:val="Table Small Rows"/>
    <w:basedOn w:val="Normal"/>
    <w:next w:val="Normal"/>
    <w:uiPriority w:val="7"/>
    <w:semiHidden/>
    <w:qFormat/>
    <w:rsid w:val="008C58C0"/>
    <w:rPr>
      <w:sz w:val="4"/>
    </w:rPr>
  </w:style>
  <w:style w:type="table" w:customStyle="1" w:styleId="Style1">
    <w:name w:val="Style1"/>
    <w:basedOn w:val="TableNormal"/>
    <w:uiPriority w:val="99"/>
    <w:rsid w:val="000434BA"/>
    <w:rPr>
      <w:rFonts w:ascii="Calibri" w:hAnsi="Calibri"/>
    </w:rPr>
    <w:tblPr>
      <w:tblBorders>
        <w:bottom w:val="single" w:sz="12" w:space="0" w:color="000000" w:themeColor="text1"/>
        <w:insideH w:val="single" w:sz="12" w:space="0" w:color="000000" w:themeColor="text1"/>
      </w:tblBorders>
    </w:tblPr>
    <w:tcPr>
      <w:tcMar>
        <w:top w:w="288" w:type="dxa"/>
        <w:left w:w="0" w:type="dxa"/>
        <w:bottom w:w="288" w:type="dxa"/>
        <w:right w:w="0" w:type="dxa"/>
      </w:tcMar>
    </w:tcPr>
  </w:style>
  <w:style w:type="table" w:styleId="PlainTable2">
    <w:name w:val="Plain Table 2"/>
    <w:basedOn w:val="TableNormal"/>
    <w:uiPriority w:val="42"/>
    <w:rsid w:val="00D5682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2">
    <w:name w:val="Style2"/>
    <w:basedOn w:val="TableNormal"/>
    <w:uiPriority w:val="99"/>
    <w:rsid w:val="00D5682E"/>
    <w:tblPr/>
    <w:tblStylePr w:type="firstRow">
      <w:tblPr/>
      <w:tcPr>
        <w:tcBorders>
          <w:top w:val="nil"/>
          <w:left w:val="nil"/>
          <w:bottom w:val="single" w:sz="1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semiHidden/>
    <w:qFormat/>
    <w:rsid w:val="0006263C"/>
    <w:pPr>
      <w:ind w:left="720"/>
      <w:contextualSpacing/>
    </w:pPr>
  </w:style>
  <w:style w:type="paragraph" w:customStyle="1" w:styleId="ExperienceTimeline">
    <w:name w:val="Experience Timeline"/>
    <w:basedOn w:val="Normal"/>
    <w:uiPriority w:val="7"/>
    <w:qFormat/>
    <w:rsid w:val="00003BB9"/>
    <w:pPr>
      <w:ind w:left="0"/>
    </w:pPr>
  </w:style>
  <w:style w:type="character" w:customStyle="1" w:styleId="Heading3Char">
    <w:name w:val="Heading 3 Char"/>
    <w:basedOn w:val="DefaultParagraphFont"/>
    <w:link w:val="Heading3"/>
    <w:uiPriority w:val="9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paragraph" w:customStyle="1" w:styleId="isselectedend">
    <w:name w:val="isselectedend"/>
    <w:basedOn w:val="Normal"/>
    <w:rsid w:val="003A5660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color w:val="auto"/>
      <w:sz w:val="24"/>
    </w:rPr>
  </w:style>
  <w:style w:type="paragraph" w:styleId="NormalWeb">
    <w:name w:val="Normal (Web)"/>
    <w:basedOn w:val="Normal"/>
    <w:uiPriority w:val="99"/>
    <w:unhideWhenUsed/>
    <w:rsid w:val="00F33F99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color w:val="auto"/>
      <w:sz w:val="24"/>
    </w:rPr>
  </w:style>
  <w:style w:type="character" w:styleId="Strong">
    <w:name w:val="Strong"/>
    <w:basedOn w:val="DefaultParagraphFont"/>
    <w:uiPriority w:val="22"/>
    <w:qFormat/>
    <w:rsid w:val="00F33F99"/>
    <w:rPr>
      <w:b/>
      <w:bCs/>
    </w:rPr>
  </w:style>
  <w:style w:type="character" w:customStyle="1" w:styleId="whitespace-normal">
    <w:name w:val="whitespace-normal"/>
    <w:basedOn w:val="DefaultParagraphFont"/>
    <w:rsid w:val="00F33F99"/>
  </w:style>
  <w:style w:type="character" w:styleId="Hyperlink">
    <w:name w:val="Hyperlink"/>
    <w:basedOn w:val="DefaultParagraphFont"/>
    <w:uiPriority w:val="99"/>
    <w:semiHidden/>
    <w:unhideWhenUsed/>
    <w:rsid w:val="002F35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0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7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8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9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Agasthya-Hanu/KasaVers-Cafe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Agasthya-Hanu/Basic-Portfolio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gasthya-Hanu/MiniMart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Classic%20managemen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BBD5BBCAACE4E94B1A60853908C29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3D64D-E449-4471-884C-62279FFDD8DF}"/>
      </w:docPartPr>
      <w:docPartBody>
        <w:p w:rsidR="00643DD9" w:rsidRDefault="009F7293">
          <w:pPr>
            <w:pStyle w:val="EBBD5BBCAACE4E94B1A60853908C2909"/>
          </w:pPr>
          <w:r>
            <w:t>Objective</w:t>
          </w:r>
        </w:p>
      </w:docPartBody>
    </w:docPart>
    <w:docPart>
      <w:docPartPr>
        <w:name w:val="E4D0083FD33341FD99146233AD620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046F8D-2555-4127-8746-6399B4221E26}"/>
      </w:docPartPr>
      <w:docPartBody>
        <w:p w:rsidR="00643DD9" w:rsidRDefault="009F7293">
          <w:pPr>
            <w:pStyle w:val="E4D0083FD33341FD99146233AD62063B"/>
          </w:pPr>
          <w:r>
            <w:rPr>
              <w:noProof/>
            </w:rPr>
            <w:t>Education</w:t>
          </w:r>
        </w:p>
      </w:docPartBody>
    </w:docPart>
    <w:docPart>
      <w:docPartPr>
        <w:name w:val="7E5ED397DF0A4298BD119658A8123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04B3DD-4FB7-4926-AA95-1186078CFB62}"/>
      </w:docPartPr>
      <w:docPartBody>
        <w:p w:rsidR="00643DD9" w:rsidRDefault="00846C39" w:rsidP="00846C39">
          <w:pPr>
            <w:pStyle w:val="7E5ED397DF0A4298BD119658A8123E7A"/>
          </w:pPr>
          <w:r>
            <w:rPr>
              <w:noProof/>
            </w:rPr>
            <w:t>Key 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C39"/>
    <w:rsid w:val="001640ED"/>
    <w:rsid w:val="001938F4"/>
    <w:rsid w:val="003D4002"/>
    <w:rsid w:val="0041493A"/>
    <w:rsid w:val="00643DD9"/>
    <w:rsid w:val="006C2217"/>
    <w:rsid w:val="00710596"/>
    <w:rsid w:val="00785D4A"/>
    <w:rsid w:val="007A3521"/>
    <w:rsid w:val="007C4E89"/>
    <w:rsid w:val="00846C39"/>
    <w:rsid w:val="009F7293"/>
    <w:rsid w:val="00DC2BDA"/>
    <w:rsid w:val="00E8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qFormat/>
    <w:pPr>
      <w:keepNext w:val="0"/>
      <w:keepLines w:val="0"/>
      <w:spacing w:before="0" w:after="120" w:line="240" w:lineRule="auto"/>
      <w:ind w:left="144"/>
      <w:outlineLvl w:val="2"/>
    </w:pPr>
    <w:rPr>
      <w:rFonts w:eastAsiaTheme="minorHAnsi" w:cs="Times New Roman (Body CS)"/>
      <w:b/>
      <w:color w:val="000000" w:themeColor="text1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Pr>
      <w:color w:val="2E74B5" w:themeColor="accent5" w:themeShade="BF"/>
    </w:rPr>
  </w:style>
  <w:style w:type="paragraph" w:customStyle="1" w:styleId="EBBD5BBCAACE4E94B1A60853908C2909">
    <w:name w:val="EBBD5BBCAACE4E94B1A60853908C2909"/>
  </w:style>
  <w:style w:type="paragraph" w:customStyle="1" w:styleId="E4D0083FD33341FD99146233AD62063B">
    <w:name w:val="E4D0083FD33341FD99146233AD62063B"/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inorHAnsi" w:hAnsiTheme="majorHAnsi" w:cs="Times New Roman (Body CS)"/>
      <w:b/>
      <w:color w:val="000000" w:themeColor="text1"/>
      <w:sz w:val="20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7E5ED397DF0A4298BD119658A8123E7A">
    <w:name w:val="7E5ED397DF0A4298BD119658A8123E7A"/>
    <w:rsid w:val="00846C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78">
      <a:majorFont>
        <a:latin typeface="Mangal"/>
        <a:ea typeface=""/>
        <a:cs typeface=""/>
      </a:majorFont>
      <a:minorFont>
        <a:latin typeface="Bookman Old Sty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7EC103-55B8-4B86-A388-F90FFBE5028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9C0507F-CC9A-4569-A30F-DFD67EC887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E5BF71-4DB0-4C39-9F02-979E2E91A9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760F549-01C0-4075-AC18-B7E1B5A47BE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management resume</Template>
  <TotalTime>0</TotalTime>
  <Pages>2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2026-05-10T11:26:00Z</dcterms:created>
  <dcterms:modified xsi:type="dcterms:W3CDTF">2026-05-27T16:56:00Z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